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1D2E" w14:textId="632A3BFF" w:rsidR="00C17D2F" w:rsidRPr="00C17D2F" w:rsidRDefault="00C17D2F" w:rsidP="00457C22">
      <w:pPr>
        <w:pStyle w:val="Ttulo"/>
        <w:jc w:val="center"/>
      </w:pPr>
      <w:r w:rsidRPr="00B13E92">
        <w:t>Guia Passo a Passo: Como Criar seu Primeiro Currículo</w:t>
      </w:r>
    </w:p>
    <w:p w14:paraId="314B2576" w14:textId="77777777" w:rsidR="00C17D2F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Este guia foi desenvolvido para </w:t>
      </w:r>
      <w:r>
        <w:rPr>
          <w:rFonts w:ascii="Arial" w:hAnsi="Arial" w:cs="Arial"/>
        </w:rPr>
        <w:t xml:space="preserve">orientar </w:t>
      </w:r>
      <w:r w:rsidRPr="00B13E92">
        <w:rPr>
          <w:rFonts w:ascii="Arial" w:hAnsi="Arial" w:cs="Arial"/>
        </w:rPr>
        <w:t>na criação de um currículo profissional, padronizado e eficiente, mesmo para quem ainda não possui experiência formal de trabalho.</w:t>
      </w:r>
    </w:p>
    <w:p w14:paraId="2AE8EFBE" w14:textId="77777777" w:rsidR="00C17D2F" w:rsidRDefault="00C17D2F" w:rsidP="00C17D2F">
      <w:pPr>
        <w:rPr>
          <w:rFonts w:ascii="Arial" w:hAnsi="Arial" w:cs="Arial"/>
        </w:rPr>
      </w:pPr>
    </w:p>
    <w:p w14:paraId="454217A0" w14:textId="77777777" w:rsidR="00C17D2F" w:rsidRPr="00B13E92" w:rsidRDefault="00C17D2F" w:rsidP="00C17D2F">
      <w:pPr>
        <w:rPr>
          <w:rFonts w:ascii="Arial" w:hAnsi="Arial" w:cs="Arial"/>
          <w:b/>
          <w:bCs/>
          <w:sz w:val="28"/>
          <w:szCs w:val="28"/>
        </w:rPr>
      </w:pPr>
      <w:r w:rsidRPr="00B13E92">
        <w:rPr>
          <w:rFonts w:ascii="Arial" w:hAnsi="Arial" w:cs="Arial"/>
          <w:b/>
          <w:bCs/>
          <w:sz w:val="28"/>
          <w:szCs w:val="28"/>
        </w:rPr>
        <w:t>1. Estrutura e Formatação Ideal</w:t>
      </w:r>
    </w:p>
    <w:p w14:paraId="13913988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Um currículo para quem está começando deve ser direto e organizado. Siga estas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recomendações técnicas:</w:t>
      </w:r>
    </w:p>
    <w:tbl>
      <w:tblPr>
        <w:tblW w:w="8833" w:type="dxa"/>
        <w:tblInd w:w="-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4"/>
        <w:gridCol w:w="5059"/>
      </w:tblGrid>
      <w:tr w:rsidR="00C17D2F" w14:paraId="3F514B04" w14:textId="77777777" w:rsidTr="001F14C2">
        <w:trPr>
          <w:trHeight w:val="120"/>
        </w:trPr>
        <w:tc>
          <w:tcPr>
            <w:tcW w:w="3774" w:type="dxa"/>
          </w:tcPr>
          <w:p w14:paraId="4558D92B" w14:textId="77777777" w:rsidR="00C17D2F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  <w:b/>
                <w:bCs/>
              </w:rPr>
              <w:t xml:space="preserve">Item                                             </w:t>
            </w:r>
          </w:p>
        </w:tc>
        <w:tc>
          <w:tcPr>
            <w:tcW w:w="5059" w:type="dxa"/>
          </w:tcPr>
          <w:p w14:paraId="7C901A63" w14:textId="77777777" w:rsidR="00C17D2F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  <w:b/>
                <w:bCs/>
              </w:rPr>
              <w:t>Recomendação</w:t>
            </w:r>
          </w:p>
        </w:tc>
      </w:tr>
      <w:tr w:rsidR="00C17D2F" w14:paraId="7E308E08" w14:textId="77777777" w:rsidTr="001F14C2">
        <w:trPr>
          <w:trHeight w:val="120"/>
        </w:trPr>
        <w:tc>
          <w:tcPr>
            <w:tcW w:w="3774" w:type="dxa"/>
          </w:tcPr>
          <w:p w14:paraId="2CB7A674" w14:textId="77777777" w:rsidR="00C17D2F" w:rsidRPr="00B13E92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</w:rPr>
              <w:t>Tamanho</w:t>
            </w:r>
          </w:p>
        </w:tc>
        <w:tc>
          <w:tcPr>
            <w:tcW w:w="5059" w:type="dxa"/>
          </w:tcPr>
          <w:p w14:paraId="1C798D5B" w14:textId="77777777" w:rsidR="00C17D2F" w:rsidRPr="00B13E92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</w:rPr>
              <w:t>Máximo de 1 página</w:t>
            </w:r>
            <w:r>
              <w:rPr>
                <w:rFonts w:ascii="Arial" w:hAnsi="Arial" w:cs="Arial"/>
              </w:rPr>
              <w:t xml:space="preserve"> (Excepcionalmente +1 caso tenha diferentes experiências, o importante é deixar o documento sucinto)</w:t>
            </w:r>
          </w:p>
        </w:tc>
      </w:tr>
      <w:tr w:rsidR="00C17D2F" w14:paraId="353D8CF7" w14:textId="77777777" w:rsidTr="001F14C2">
        <w:trPr>
          <w:trHeight w:val="120"/>
        </w:trPr>
        <w:tc>
          <w:tcPr>
            <w:tcW w:w="3774" w:type="dxa"/>
          </w:tcPr>
          <w:p w14:paraId="27C5CF08" w14:textId="77777777" w:rsidR="00C17D2F" w:rsidRPr="00B13E92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</w:rPr>
              <w:t>Fonte</w:t>
            </w:r>
            <w:r>
              <w:rPr>
                <w:rFonts w:ascii="Arial" w:hAnsi="Arial" w:cs="Arial"/>
              </w:rPr>
              <w:t xml:space="preserve">                               </w:t>
            </w:r>
          </w:p>
        </w:tc>
        <w:tc>
          <w:tcPr>
            <w:tcW w:w="5059" w:type="dxa"/>
          </w:tcPr>
          <w:p w14:paraId="6AA41EC6" w14:textId="77777777" w:rsidR="00C17D2F" w:rsidRPr="00B13E92" w:rsidRDefault="00C17D2F" w:rsidP="001F14C2">
            <w:pPr>
              <w:rPr>
                <w:rFonts w:ascii="Arial" w:hAnsi="Arial" w:cs="Arial"/>
              </w:rPr>
            </w:pPr>
            <w:r w:rsidRPr="00B13E92">
              <w:rPr>
                <w:rFonts w:ascii="Arial" w:hAnsi="Arial" w:cs="Arial"/>
              </w:rPr>
              <w:t>Use fontes clássicas e legíveis como Arial, Calibri ou Times New</w:t>
            </w:r>
            <w:r>
              <w:rPr>
                <w:rFonts w:ascii="Arial" w:hAnsi="Arial" w:cs="Arial"/>
              </w:rPr>
              <w:t xml:space="preserve"> </w:t>
            </w:r>
            <w:r w:rsidRPr="00B13E92">
              <w:rPr>
                <w:rFonts w:ascii="Arial" w:hAnsi="Arial" w:cs="Arial"/>
              </w:rPr>
              <w:t>Roman.</w:t>
            </w:r>
          </w:p>
        </w:tc>
      </w:tr>
      <w:tr w:rsidR="00C17D2F" w14:paraId="21000847" w14:textId="77777777" w:rsidTr="001F14C2">
        <w:trPr>
          <w:trHeight w:val="120"/>
        </w:trPr>
        <w:tc>
          <w:tcPr>
            <w:tcW w:w="3774" w:type="dxa"/>
          </w:tcPr>
          <w:p w14:paraId="15559CF3" w14:textId="77777777" w:rsidR="00C17D2F" w:rsidRPr="00B13E92" w:rsidRDefault="00C17D2F" w:rsidP="001F14C2">
            <w:pPr>
              <w:rPr>
                <w:rFonts w:ascii="Arial" w:hAnsi="Arial" w:cs="Arial"/>
                <w:b/>
                <w:bCs/>
              </w:rPr>
            </w:pPr>
            <w:r w:rsidRPr="00B13E92">
              <w:rPr>
                <w:rFonts w:ascii="Arial" w:hAnsi="Arial" w:cs="Arial"/>
              </w:rPr>
              <w:t>Tamanho da Fonte</w:t>
            </w:r>
          </w:p>
        </w:tc>
        <w:tc>
          <w:tcPr>
            <w:tcW w:w="5059" w:type="dxa"/>
          </w:tcPr>
          <w:p w14:paraId="1072D91E" w14:textId="77777777" w:rsidR="00C17D2F" w:rsidRPr="00B13E92" w:rsidRDefault="00C17D2F" w:rsidP="001F14C2">
            <w:pPr>
              <w:rPr>
                <w:rFonts w:ascii="Arial" w:hAnsi="Arial" w:cs="Arial"/>
              </w:rPr>
            </w:pPr>
            <w:r w:rsidRPr="00B13E92">
              <w:rPr>
                <w:rFonts w:ascii="Arial" w:hAnsi="Arial" w:cs="Arial"/>
              </w:rPr>
              <w:t>10 a 12 para o texto; 14 a 16 para títulos de seções.</w:t>
            </w:r>
          </w:p>
        </w:tc>
      </w:tr>
      <w:tr w:rsidR="00C17D2F" w14:paraId="3CA422E9" w14:textId="77777777" w:rsidTr="001F14C2">
        <w:trPr>
          <w:trHeight w:val="120"/>
        </w:trPr>
        <w:tc>
          <w:tcPr>
            <w:tcW w:w="3774" w:type="dxa"/>
          </w:tcPr>
          <w:p w14:paraId="194A3DFF" w14:textId="77777777" w:rsidR="00C17D2F" w:rsidRPr="00B13E92" w:rsidRDefault="00C17D2F" w:rsidP="001F14C2">
            <w:pPr>
              <w:rPr>
                <w:rFonts w:ascii="Arial" w:hAnsi="Arial" w:cs="Arial"/>
              </w:rPr>
            </w:pPr>
            <w:r w:rsidRPr="00B13E92">
              <w:rPr>
                <w:rFonts w:ascii="Arial" w:hAnsi="Arial" w:cs="Arial"/>
              </w:rPr>
              <w:t>Formato de</w:t>
            </w:r>
            <w:r>
              <w:rPr>
                <w:rFonts w:ascii="Arial" w:hAnsi="Arial" w:cs="Arial"/>
              </w:rPr>
              <w:t xml:space="preserve"> </w:t>
            </w:r>
            <w:r w:rsidRPr="00B13E92">
              <w:rPr>
                <w:rFonts w:ascii="Arial" w:hAnsi="Arial" w:cs="Arial"/>
              </w:rPr>
              <w:t>Arquivo</w:t>
            </w:r>
          </w:p>
        </w:tc>
        <w:tc>
          <w:tcPr>
            <w:tcW w:w="5059" w:type="dxa"/>
          </w:tcPr>
          <w:p w14:paraId="50392DF0" w14:textId="77777777" w:rsidR="00C17D2F" w:rsidRPr="00B13E92" w:rsidRDefault="00C17D2F" w:rsidP="001F14C2">
            <w:pPr>
              <w:rPr>
                <w:rFonts w:ascii="Arial" w:hAnsi="Arial" w:cs="Arial"/>
              </w:rPr>
            </w:pPr>
            <w:r w:rsidRPr="00B13E92">
              <w:rPr>
                <w:rFonts w:ascii="Arial" w:hAnsi="Arial" w:cs="Arial"/>
              </w:rPr>
              <w:t>Salve e envie sempre em PDF.</w:t>
            </w:r>
          </w:p>
        </w:tc>
      </w:tr>
    </w:tbl>
    <w:p w14:paraId="7FDC0C7F" w14:textId="77777777" w:rsidR="00C17D2F" w:rsidRDefault="00C17D2F" w:rsidP="00C17D2F">
      <w:pPr>
        <w:rPr>
          <w:rFonts w:ascii="Arial" w:hAnsi="Arial" w:cs="Arial"/>
        </w:rPr>
      </w:pPr>
    </w:p>
    <w:p w14:paraId="37D86BC2" w14:textId="77777777" w:rsidR="00C17D2F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  <w:b/>
          <w:bCs/>
          <w:sz w:val="28"/>
          <w:szCs w:val="28"/>
        </w:rPr>
        <w:t>2. Passo a Passo das Seções</w:t>
      </w:r>
      <w:r w:rsidRPr="00B13E92">
        <w:rPr>
          <w:rFonts w:ascii="Arial" w:hAnsi="Arial" w:cs="Arial"/>
        </w:rPr>
        <w:t xml:space="preserve"> </w:t>
      </w:r>
    </w:p>
    <w:p w14:paraId="04AAC2A1" w14:textId="77777777" w:rsidR="00C17D2F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Passo 1: Cabeçalho (Dados Pessoais) </w:t>
      </w:r>
    </w:p>
    <w:p w14:paraId="25F9431A" w14:textId="77777777" w:rsidR="00C17D2F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No topo da página, coloque suas informações de contato. Seja profissional: </w:t>
      </w:r>
    </w:p>
    <w:p w14:paraId="66900127" w14:textId="77777777" w:rsidR="00C17D2F" w:rsidRPr="00B13E92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Nome Completo: Seu nome sem abreviações. </w:t>
      </w:r>
    </w:p>
    <w:p w14:paraId="3D8924A9" w14:textId="77777777" w:rsidR="00C17D2F" w:rsidRPr="00B13E92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Idade: Importante para vagas de Jovem Aprendiz (14 a 24 anos). </w:t>
      </w:r>
    </w:p>
    <w:p w14:paraId="51504C06" w14:textId="77777777" w:rsidR="00C17D2F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Cidade e Estado: Não é necessário o endereço completo por segurança.</w:t>
      </w:r>
    </w:p>
    <w:p w14:paraId="108159D9" w14:textId="77777777" w:rsidR="00C17D2F" w:rsidRPr="00B13E92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Telefone: Número atualizado com DDD. </w:t>
      </w:r>
    </w:p>
    <w:p w14:paraId="4D60A13D" w14:textId="77777777" w:rsidR="00C17D2F" w:rsidRPr="00B13E92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E-mail: Use um e-mail sério (</w:t>
      </w:r>
      <w:proofErr w:type="spellStart"/>
      <w:r w:rsidRPr="00B13E92">
        <w:rPr>
          <w:rFonts w:ascii="Arial" w:hAnsi="Arial" w:cs="Arial"/>
        </w:rPr>
        <w:t>ex</w:t>
      </w:r>
      <w:proofErr w:type="spellEnd"/>
      <w:r w:rsidRPr="00B13E92">
        <w:rPr>
          <w:rFonts w:ascii="Arial" w:hAnsi="Arial" w:cs="Arial"/>
        </w:rPr>
        <w:t xml:space="preserve">: </w:t>
      </w:r>
      <w:proofErr w:type="gramStart"/>
      <w:r w:rsidRPr="00B13E92">
        <w:rPr>
          <w:rFonts w:ascii="Arial" w:hAnsi="Arial" w:cs="Arial"/>
        </w:rPr>
        <w:t>nome.sobrenome@email.com )</w:t>
      </w:r>
      <w:proofErr w:type="gramEnd"/>
      <w:r w:rsidRPr="00B13E92">
        <w:rPr>
          <w:rFonts w:ascii="Arial" w:hAnsi="Arial" w:cs="Arial"/>
        </w:rPr>
        <w:t xml:space="preserve">. Evite apelidos. </w:t>
      </w:r>
    </w:p>
    <w:p w14:paraId="6C694B98" w14:textId="6F246BB7" w:rsidR="00F9772D" w:rsidRDefault="00C17D2F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LinkedIn: Se tiver um perfil profissional, inclua o link.</w:t>
      </w:r>
    </w:p>
    <w:p w14:paraId="72CBDD75" w14:textId="77777777" w:rsidR="00F9772D" w:rsidRPr="00F9772D" w:rsidRDefault="00F9772D" w:rsidP="00C17D2F">
      <w:pPr>
        <w:pStyle w:val="PargrafodaLista"/>
        <w:numPr>
          <w:ilvl w:val="0"/>
          <w:numId w:val="26"/>
        </w:numPr>
        <w:rPr>
          <w:rFonts w:ascii="Arial" w:hAnsi="Arial" w:cs="Arial"/>
        </w:rPr>
      </w:pPr>
    </w:p>
    <w:p w14:paraId="60DE0C14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Passo 2: Objetivo Profissional</w:t>
      </w:r>
    </w:p>
    <w:p w14:paraId="41823D7F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Um parágrafo curto (2 a 3 linhas) indicando o que você busca e como pretende ajudar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a empresa.</w:t>
      </w:r>
    </w:p>
    <w:p w14:paraId="3C7E0FFF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lastRenderedPageBreak/>
        <w:t>Exemplo: “Busco minha primeira oportunidade como Jovem Aprendiz na área</w:t>
      </w:r>
    </w:p>
    <w:p w14:paraId="4B3881D4" w14:textId="77777777" w:rsidR="00C17D2F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administrativa. Desejo aplicar minha facilidade com organização e informática para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contribuir com a equipe enquanto desenvolvo minhas competências profissionais.”</w:t>
      </w:r>
    </w:p>
    <w:p w14:paraId="51D973D6" w14:textId="77777777" w:rsidR="00C17D2F" w:rsidRPr="00B13E92" w:rsidRDefault="00C17D2F" w:rsidP="00C17D2F">
      <w:pPr>
        <w:rPr>
          <w:rFonts w:ascii="Arial" w:hAnsi="Arial" w:cs="Arial"/>
          <w:b/>
          <w:bCs/>
          <w:i/>
          <w:iCs/>
        </w:rPr>
      </w:pPr>
      <w:r w:rsidRPr="00B13E92">
        <w:rPr>
          <w:rFonts w:ascii="Arial" w:hAnsi="Arial" w:cs="Arial"/>
          <w:b/>
          <w:bCs/>
          <w:i/>
          <w:iCs/>
        </w:rPr>
        <w:t>Lembre-se de sempre adequar para a oportunidade a qual está se candidatando, seja um estágio ou emprego.</w:t>
      </w:r>
    </w:p>
    <w:p w14:paraId="1E3DC012" w14:textId="77777777" w:rsidR="00C17D2F" w:rsidRDefault="00C17D2F" w:rsidP="00C17D2F">
      <w:pPr>
        <w:rPr>
          <w:rFonts w:ascii="Arial" w:hAnsi="Arial" w:cs="Arial"/>
        </w:rPr>
      </w:pPr>
    </w:p>
    <w:p w14:paraId="41FE3886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Passo 3: Formação Acadêmica</w:t>
      </w:r>
    </w:p>
    <w:p w14:paraId="50CB392E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Liste seus estudos atuais ou concluídos:</w:t>
      </w:r>
    </w:p>
    <w:p w14:paraId="1F5D8503" w14:textId="77777777" w:rsidR="00C17D2F" w:rsidRPr="00B13E92" w:rsidRDefault="00C17D2F" w:rsidP="00C17D2F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Nome da Escola/Instituição.</w:t>
      </w:r>
    </w:p>
    <w:p w14:paraId="61C47BC3" w14:textId="77777777" w:rsidR="00C17D2F" w:rsidRPr="00B13E92" w:rsidRDefault="00C17D2F" w:rsidP="00C17D2F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Série ou ano atual (</w:t>
      </w:r>
      <w:proofErr w:type="spellStart"/>
      <w:r w:rsidRPr="00B13E92">
        <w:rPr>
          <w:rFonts w:ascii="Arial" w:hAnsi="Arial" w:cs="Arial"/>
        </w:rPr>
        <w:t>ex</w:t>
      </w:r>
      <w:proofErr w:type="spellEnd"/>
      <w:r w:rsidRPr="00B13E92">
        <w:rPr>
          <w:rFonts w:ascii="Arial" w:hAnsi="Arial" w:cs="Arial"/>
        </w:rPr>
        <w:t xml:space="preserve">: 2º </w:t>
      </w:r>
      <w:r>
        <w:rPr>
          <w:rFonts w:ascii="Arial" w:hAnsi="Arial" w:cs="Arial"/>
        </w:rPr>
        <w:t xml:space="preserve">semestre da Faculdade de </w:t>
      </w:r>
      <w:proofErr w:type="spellStart"/>
      <w:r>
        <w:rPr>
          <w:rFonts w:ascii="Arial" w:hAnsi="Arial" w:cs="Arial"/>
        </w:rPr>
        <w:t>xxx</w:t>
      </w:r>
      <w:proofErr w:type="spellEnd"/>
      <w:r w:rsidRPr="00B13E92">
        <w:rPr>
          <w:rFonts w:ascii="Arial" w:hAnsi="Arial" w:cs="Arial"/>
        </w:rPr>
        <w:t>).</w:t>
      </w:r>
    </w:p>
    <w:p w14:paraId="49CCC01B" w14:textId="77777777" w:rsidR="00C17D2F" w:rsidRDefault="00C17D2F" w:rsidP="00C17D2F">
      <w:pPr>
        <w:pStyle w:val="PargrafodaLista"/>
        <w:numPr>
          <w:ilvl w:val="0"/>
          <w:numId w:val="24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Previsão de conclusão (Mês/Ano).</w:t>
      </w:r>
    </w:p>
    <w:p w14:paraId="4EF2A499" w14:textId="77777777" w:rsidR="00C17D2F" w:rsidRPr="00B47A19" w:rsidRDefault="00C17D2F" w:rsidP="00C17D2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Importante sempre o mais atual vir primeiro. </w:t>
      </w:r>
    </w:p>
    <w:p w14:paraId="4DA164C9" w14:textId="77777777" w:rsidR="00C17D2F" w:rsidRDefault="00C17D2F" w:rsidP="00C17D2F">
      <w:pPr>
        <w:rPr>
          <w:rFonts w:ascii="Arial" w:hAnsi="Arial" w:cs="Arial"/>
        </w:rPr>
      </w:pPr>
    </w:p>
    <w:p w14:paraId="43A45FBE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Passo 4: Experiências e Atividades (O “Pulo do Gato”)</w:t>
      </w:r>
    </w:p>
    <w:p w14:paraId="13F9C502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Se você nunca trabalhou com carteira assinada, use este espaço para mostrar seu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potencial:</w:t>
      </w:r>
    </w:p>
    <w:p w14:paraId="70078E0D" w14:textId="77777777" w:rsidR="00C17D2F" w:rsidRPr="00B13E92" w:rsidRDefault="00C17D2F" w:rsidP="00C17D2F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Trabalho Voluntário: Ajudou em igrejas, ONGs ou eventos de bairro?</w:t>
      </w:r>
    </w:p>
    <w:p w14:paraId="6CE18EFE" w14:textId="77777777" w:rsidR="00C17D2F" w:rsidRPr="00B13E92" w:rsidRDefault="00C17D2F" w:rsidP="00C17D2F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Projetos Escolares: Foi líder de turma? Participou de feiras de ciências ou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grêmios?</w:t>
      </w:r>
    </w:p>
    <w:p w14:paraId="2437934C" w14:textId="77777777" w:rsidR="00C17D2F" w:rsidRPr="00B13E92" w:rsidRDefault="00C17D2F" w:rsidP="00C17D2F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Cursos Complementares: Inglês, informática, cursos online gratuitos.</w:t>
      </w:r>
    </w:p>
    <w:p w14:paraId="031A892E" w14:textId="77777777" w:rsidR="00C17D2F" w:rsidRDefault="00C17D2F" w:rsidP="00C17D2F">
      <w:pPr>
        <w:pStyle w:val="PargrafodaLista"/>
        <w:numPr>
          <w:ilvl w:val="0"/>
          <w:numId w:val="25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>Experiências Informais: Ajudou no negócio da família ou deu aulas particulares</w:t>
      </w:r>
      <w:r>
        <w:rPr>
          <w:rFonts w:ascii="Arial" w:hAnsi="Arial" w:cs="Arial"/>
        </w:rPr>
        <w:t>?</w:t>
      </w:r>
    </w:p>
    <w:p w14:paraId="2C0D5086" w14:textId="77777777" w:rsidR="00C17D2F" w:rsidRDefault="00C17D2F" w:rsidP="00C17D2F">
      <w:pPr>
        <w:pStyle w:val="PargrafodaLista"/>
        <w:rPr>
          <w:rFonts w:ascii="Arial" w:hAnsi="Arial" w:cs="Arial"/>
        </w:rPr>
      </w:pPr>
    </w:p>
    <w:p w14:paraId="15D701F8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Passo 5: Habilidades e Competências</w:t>
      </w:r>
    </w:p>
    <w:p w14:paraId="7473570A" w14:textId="77777777" w:rsidR="00C17D2F" w:rsidRPr="00B13E92" w:rsidRDefault="00C17D2F" w:rsidP="00C17D2F">
      <w:pPr>
        <w:rPr>
          <w:rFonts w:ascii="Arial" w:hAnsi="Arial" w:cs="Arial"/>
        </w:rPr>
      </w:pPr>
      <w:r w:rsidRPr="00B13E92">
        <w:rPr>
          <w:rFonts w:ascii="Arial" w:hAnsi="Arial" w:cs="Arial"/>
        </w:rPr>
        <w:t>Divida entre o que você sabe fazer (técnico) e como você se comporta</w:t>
      </w:r>
      <w:r>
        <w:rPr>
          <w:rFonts w:ascii="Arial" w:hAnsi="Arial" w:cs="Arial"/>
        </w:rPr>
        <w:t xml:space="preserve"> </w:t>
      </w:r>
      <w:r w:rsidRPr="00B13E92">
        <w:rPr>
          <w:rFonts w:ascii="Arial" w:hAnsi="Arial" w:cs="Arial"/>
        </w:rPr>
        <w:t>(comportamental):</w:t>
      </w:r>
    </w:p>
    <w:p w14:paraId="07DF1392" w14:textId="77777777" w:rsidR="00C17D2F" w:rsidRPr="00B13E92" w:rsidRDefault="00C17D2F" w:rsidP="00C17D2F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Técnicas (Hard Skills): Pacote Office (Word, Excel), </w:t>
      </w:r>
      <w:r>
        <w:rPr>
          <w:rFonts w:ascii="Arial" w:hAnsi="Arial" w:cs="Arial"/>
        </w:rPr>
        <w:t>i</w:t>
      </w:r>
      <w:r w:rsidRPr="00B13E92">
        <w:rPr>
          <w:rFonts w:ascii="Arial" w:hAnsi="Arial" w:cs="Arial"/>
        </w:rPr>
        <w:t xml:space="preserve">diomas, </w:t>
      </w:r>
      <w:r>
        <w:rPr>
          <w:rFonts w:ascii="Arial" w:hAnsi="Arial" w:cs="Arial"/>
        </w:rPr>
        <w:t>d</w:t>
      </w:r>
      <w:r w:rsidRPr="00B13E92">
        <w:rPr>
          <w:rFonts w:ascii="Arial" w:hAnsi="Arial" w:cs="Arial"/>
        </w:rPr>
        <w:t>igitação.</w:t>
      </w:r>
    </w:p>
    <w:p w14:paraId="13FE821D" w14:textId="77777777" w:rsidR="00C17D2F" w:rsidRDefault="00C17D2F" w:rsidP="00C17D2F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B13E92">
        <w:rPr>
          <w:rFonts w:ascii="Arial" w:hAnsi="Arial" w:cs="Arial"/>
        </w:rPr>
        <w:t xml:space="preserve">Comportamentais (Soft Skills): Proatividade, </w:t>
      </w:r>
      <w:r>
        <w:rPr>
          <w:rFonts w:ascii="Arial" w:hAnsi="Arial" w:cs="Arial"/>
        </w:rPr>
        <w:t>p</w:t>
      </w:r>
      <w:r w:rsidRPr="00B13E92">
        <w:rPr>
          <w:rFonts w:ascii="Arial" w:hAnsi="Arial" w:cs="Arial"/>
        </w:rPr>
        <w:t xml:space="preserve">ontualidade, </w:t>
      </w:r>
      <w:r>
        <w:rPr>
          <w:rFonts w:ascii="Arial" w:hAnsi="Arial" w:cs="Arial"/>
        </w:rPr>
        <w:t>t</w:t>
      </w:r>
      <w:r w:rsidRPr="00B13E92">
        <w:rPr>
          <w:rFonts w:ascii="Arial" w:hAnsi="Arial" w:cs="Arial"/>
        </w:rPr>
        <w:t>rabalho em</w:t>
      </w:r>
      <w:r>
        <w:rPr>
          <w:rFonts w:ascii="Arial" w:hAnsi="Arial" w:cs="Arial"/>
        </w:rPr>
        <w:t xml:space="preserve"> e</w:t>
      </w:r>
      <w:r w:rsidRPr="00B13E92">
        <w:rPr>
          <w:rFonts w:ascii="Arial" w:hAnsi="Arial" w:cs="Arial"/>
        </w:rPr>
        <w:t xml:space="preserve">quipe, </w:t>
      </w:r>
      <w:r>
        <w:rPr>
          <w:rFonts w:ascii="Arial" w:hAnsi="Arial" w:cs="Arial"/>
        </w:rPr>
        <w:t>f</w:t>
      </w:r>
      <w:r w:rsidRPr="00B13E92">
        <w:rPr>
          <w:rFonts w:ascii="Arial" w:hAnsi="Arial" w:cs="Arial"/>
        </w:rPr>
        <w:t>acilidade em aprender.</w:t>
      </w:r>
    </w:p>
    <w:p w14:paraId="25D23D3F" w14:textId="77777777" w:rsidR="00C17D2F" w:rsidRDefault="00C17D2F" w:rsidP="00C17D2F">
      <w:pPr>
        <w:rPr>
          <w:rFonts w:ascii="Arial" w:hAnsi="Arial" w:cs="Arial"/>
        </w:rPr>
      </w:pPr>
      <w:r w:rsidRPr="00B26D10">
        <w:rPr>
          <w:rFonts w:ascii="Arial" w:hAnsi="Arial" w:cs="Arial"/>
          <w:b/>
          <w:bCs/>
        </w:rPr>
        <w:t>Dica extra:</w:t>
      </w:r>
      <w:r>
        <w:rPr>
          <w:rFonts w:ascii="Arial" w:hAnsi="Arial" w:cs="Arial"/>
        </w:rPr>
        <w:t xml:space="preserve"> Leia atentamente a descrição da vaga para entender se o seu perfil se encaixa. Apenas adicione fotos quando é SOLICITADO na vaga e sempre envie fotos profissionais, sem efeitos de Instagram, Snapchat ou demais aplicativos. Envie fotos com fundo branco, com vestimenta apropriada, sem acessórios que tampem seu rosto (ex: óculos de sol, chapéus, etc.) </w:t>
      </w:r>
    </w:p>
    <w:p w14:paraId="0D8461E5" w14:textId="77777777" w:rsidR="00C17D2F" w:rsidRDefault="00C17D2F" w:rsidP="00C17D2F">
      <w:pPr>
        <w:rPr>
          <w:rFonts w:ascii="Arial" w:hAnsi="Arial" w:cs="Arial"/>
        </w:rPr>
      </w:pPr>
    </w:p>
    <w:p w14:paraId="796D3A60" w14:textId="77777777" w:rsidR="00F9772D" w:rsidRDefault="00F9772D" w:rsidP="00C17D2F">
      <w:pPr>
        <w:rPr>
          <w:rFonts w:ascii="Arial" w:hAnsi="Arial" w:cs="Arial"/>
        </w:rPr>
      </w:pPr>
    </w:p>
    <w:p w14:paraId="2AAC5706" w14:textId="77777777" w:rsidR="00C17D2F" w:rsidRPr="00B26D10" w:rsidRDefault="00C17D2F" w:rsidP="00C17D2F">
      <w:pPr>
        <w:rPr>
          <w:rFonts w:ascii="Arial" w:hAnsi="Arial" w:cs="Arial"/>
        </w:rPr>
      </w:pPr>
      <w:r w:rsidRPr="00B26D10">
        <w:rPr>
          <w:rFonts w:ascii="Arial" w:hAnsi="Arial" w:cs="Arial"/>
        </w:rPr>
        <w:lastRenderedPageBreak/>
        <w:t>3. O Que NÃO Colocar (Erros Comuns)</w:t>
      </w:r>
    </w:p>
    <w:p w14:paraId="309349F0" w14:textId="77777777" w:rsidR="00C17D2F" w:rsidRPr="00B26D10" w:rsidRDefault="00C17D2F" w:rsidP="00C17D2F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26D10">
        <w:rPr>
          <w:rFonts w:ascii="Arial" w:hAnsi="Arial" w:cs="Arial"/>
        </w:rPr>
        <w:t>Documentos: Nunca coloque CPF, RG ou Título de Eleitor no currículo.</w:t>
      </w:r>
    </w:p>
    <w:p w14:paraId="1D883DFA" w14:textId="77777777" w:rsidR="00C17D2F" w:rsidRPr="00B26D10" w:rsidRDefault="00C17D2F" w:rsidP="00C17D2F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26D10">
        <w:rPr>
          <w:rFonts w:ascii="Arial" w:hAnsi="Arial" w:cs="Arial"/>
        </w:rPr>
        <w:t>Mentiras: Nunca invente cursos ou habilidades. A verdade aparece na entrevista.</w:t>
      </w:r>
    </w:p>
    <w:p w14:paraId="0EBE65BB" w14:textId="77777777" w:rsidR="00C17D2F" w:rsidRPr="00B26D10" w:rsidRDefault="00C17D2F" w:rsidP="00C17D2F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26D10">
        <w:rPr>
          <w:rFonts w:ascii="Arial" w:hAnsi="Arial" w:cs="Arial"/>
        </w:rPr>
        <w:t xml:space="preserve">E-mails Infantis: Endereços como </w:t>
      </w:r>
      <w:r>
        <w:rPr>
          <w:rFonts w:ascii="Arial" w:hAnsi="Arial" w:cs="Arial"/>
        </w:rPr>
        <w:t>juquinha</w:t>
      </w:r>
      <w:r w:rsidRPr="00B26D10">
        <w:rPr>
          <w:rFonts w:ascii="Arial" w:hAnsi="Arial" w:cs="Arial"/>
        </w:rPr>
        <w:t>_radical123@... passam falta de</w:t>
      </w:r>
      <w:r>
        <w:rPr>
          <w:rFonts w:ascii="Arial" w:hAnsi="Arial" w:cs="Arial"/>
        </w:rPr>
        <w:t xml:space="preserve"> </w:t>
      </w:r>
      <w:r w:rsidRPr="00B26D10">
        <w:rPr>
          <w:rFonts w:ascii="Arial" w:hAnsi="Arial" w:cs="Arial"/>
        </w:rPr>
        <w:t>profissionalismo.</w:t>
      </w:r>
    </w:p>
    <w:p w14:paraId="39517C78" w14:textId="77777777" w:rsidR="00C17D2F" w:rsidRDefault="00C17D2F" w:rsidP="00C17D2F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26D10">
        <w:rPr>
          <w:rFonts w:ascii="Arial" w:hAnsi="Arial" w:cs="Arial"/>
        </w:rPr>
        <w:t>Erros de Português: Revise o texto várias vezes ou peça para alguém ler.</w:t>
      </w:r>
    </w:p>
    <w:p w14:paraId="0620D0A7" w14:textId="77777777" w:rsidR="00C17D2F" w:rsidRDefault="00C17D2F" w:rsidP="00C17D2F">
      <w:pPr>
        <w:rPr>
          <w:rFonts w:ascii="Arial" w:hAnsi="Arial" w:cs="Arial"/>
        </w:rPr>
      </w:pPr>
    </w:p>
    <w:p w14:paraId="33F14DF7" w14:textId="7B28013E" w:rsidR="00C17D2F" w:rsidRDefault="00C17D2F" w:rsidP="00C17D2F">
      <w:pPr>
        <w:rPr>
          <w:rFonts w:ascii="Arial" w:hAnsi="Arial" w:cs="Arial"/>
        </w:rPr>
      </w:pPr>
      <w:r w:rsidRPr="00B26D10">
        <w:rPr>
          <w:rFonts w:ascii="Arial" w:hAnsi="Arial" w:cs="Arial"/>
        </w:rPr>
        <w:t>Este documento serve como orientação padrão</w:t>
      </w:r>
      <w:r>
        <w:rPr>
          <w:rFonts w:ascii="Arial" w:hAnsi="Arial" w:cs="Arial"/>
        </w:rPr>
        <w:t>. Abaixo um exemplo de currículo que pode ser usado como modelo.</w:t>
      </w:r>
    </w:p>
    <w:p w14:paraId="565D5B1F" w14:textId="41F93E39" w:rsidR="00C17D2F" w:rsidRDefault="00C17D2F" w:rsidP="00C17D2F">
      <w:pPr>
        <w:rPr>
          <w:rFonts w:ascii="Arial" w:hAnsi="Arial" w:cs="Arial"/>
          <w:b/>
          <w:bCs/>
          <w:i/>
          <w:iCs/>
        </w:rPr>
      </w:pPr>
      <w:r w:rsidRPr="00B26D10">
        <w:rPr>
          <w:rFonts w:ascii="Arial" w:hAnsi="Arial" w:cs="Arial"/>
          <w:b/>
          <w:bCs/>
          <w:i/>
          <w:iCs/>
        </w:rPr>
        <w:t xml:space="preserve">Todas as informações descritas </w:t>
      </w:r>
      <w:r>
        <w:rPr>
          <w:rFonts w:ascii="Arial" w:hAnsi="Arial" w:cs="Arial"/>
          <w:b/>
          <w:bCs/>
          <w:i/>
          <w:iCs/>
        </w:rPr>
        <w:t xml:space="preserve">abaixo </w:t>
      </w:r>
      <w:r w:rsidRPr="00B26D10">
        <w:rPr>
          <w:rFonts w:ascii="Arial" w:hAnsi="Arial" w:cs="Arial"/>
          <w:b/>
          <w:bCs/>
          <w:i/>
          <w:iCs/>
        </w:rPr>
        <w:t>são fictícias.</w:t>
      </w:r>
    </w:p>
    <w:p w14:paraId="4654A5E9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63D827B8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0B4EA707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027C08CE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6FF15494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683AEA77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6EC56A9D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2ED5BB4B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1BD16EE6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0717B4F7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3A6436B6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0BB49423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08BC6589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3491C59A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280387F7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21026046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32F75DBC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14571F11" w14:textId="77777777" w:rsidR="00F9772D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6E36E322" w14:textId="77777777" w:rsidR="00F9772D" w:rsidRPr="00C17D2F" w:rsidRDefault="00F9772D" w:rsidP="00C17D2F">
      <w:pPr>
        <w:rPr>
          <w:rFonts w:ascii="Arial" w:hAnsi="Arial" w:cs="Arial"/>
          <w:b/>
          <w:bCs/>
          <w:i/>
          <w:iCs/>
        </w:rPr>
      </w:pPr>
    </w:p>
    <w:p w14:paraId="5D00A633" w14:textId="360E1C38" w:rsidR="00816216" w:rsidRPr="00F9772D" w:rsidRDefault="00E25E58" w:rsidP="00C17D2F">
      <w:pPr>
        <w:pStyle w:val="Ttulo"/>
        <w:jc w:val="center"/>
        <w:rPr>
          <w:rFonts w:ascii="Arial" w:hAnsi="Arial" w:cs="Arial"/>
          <w:color w:val="auto"/>
          <w:sz w:val="44"/>
          <w:szCs w:val="16"/>
        </w:rPr>
      </w:pPr>
      <w:r w:rsidRPr="00F9772D">
        <w:rPr>
          <w:rFonts w:ascii="Arial" w:hAnsi="Arial" w:cs="Arial"/>
          <w:color w:val="auto"/>
          <w:sz w:val="44"/>
          <w:szCs w:val="16"/>
        </w:rPr>
        <w:lastRenderedPageBreak/>
        <w:t>ALICE SILVA SANTOS SOUSA</w:t>
      </w:r>
    </w:p>
    <w:p w14:paraId="7CF4D97A" w14:textId="6096D5AE" w:rsidR="00141A4C" w:rsidRPr="00C17D2F" w:rsidRDefault="00E25E58" w:rsidP="00141A4C">
      <w:pPr>
        <w:rPr>
          <w:rFonts w:ascii="Arial" w:hAnsi="Arial" w:cs="Arial"/>
        </w:rPr>
      </w:pPr>
      <w:r w:rsidRPr="00C17D2F">
        <w:rPr>
          <w:rFonts w:ascii="Arial" w:hAnsi="Arial" w:cs="Arial"/>
        </w:rPr>
        <w:t>Rua das Flores, 123 - São Paulo, SP</w:t>
      </w:r>
      <w:r w:rsidR="00141A4C" w:rsidRPr="00C17D2F">
        <w:rPr>
          <w:rFonts w:ascii="Arial" w:hAnsi="Arial" w:cs="Arial"/>
          <w:lang w:val="pt-BR" w:bidi="pt-BR"/>
        </w:rPr>
        <w:t> | </w:t>
      </w:r>
      <w:r w:rsidRPr="00C17D2F">
        <w:rPr>
          <w:rFonts w:ascii="Arial" w:hAnsi="Arial" w:cs="Arial"/>
        </w:rPr>
        <w:t>(01) 12345-6321</w:t>
      </w:r>
      <w:r w:rsidR="00141A4C" w:rsidRPr="00C17D2F">
        <w:rPr>
          <w:rFonts w:ascii="Arial" w:hAnsi="Arial" w:cs="Arial"/>
          <w:lang w:val="pt-BR" w:bidi="pt-BR"/>
        </w:rPr>
        <w:t> | </w:t>
      </w:r>
      <w:r w:rsidRPr="00C17D2F">
        <w:rPr>
          <w:rFonts w:ascii="Arial" w:hAnsi="Arial" w:cs="Arial"/>
        </w:rPr>
        <w:t xml:space="preserve">anaclara.souza@email.com | linkedin.com/in/anaclarasouza </w:t>
      </w:r>
      <w:r w:rsidRPr="00C17D2F">
        <w:rPr>
          <w:rFonts w:ascii="Arial" w:hAnsi="Arial" w:cs="Arial"/>
          <w:lang w:val="pt-BR" w:bidi="pt-BR"/>
        </w:rPr>
        <w:t>| 18 anos</w:t>
      </w:r>
    </w:p>
    <w:p w14:paraId="58480D30" w14:textId="77777777" w:rsidR="006270A9" w:rsidRPr="00C17D2F" w:rsidRDefault="002F54A4" w:rsidP="00141A4C">
      <w:pPr>
        <w:pStyle w:val="Ttulo1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Objetivo:"/>
          <w:tag w:val="Objetivo:"/>
          <w:id w:val="-731932020"/>
          <w:placeholder>
            <w:docPart w:val="89DA8845783C49CFB6AA2F45CF958044"/>
          </w:placeholder>
          <w:temporary/>
          <w:showingPlcHdr/>
          <w15:appearance w15:val="hidden"/>
        </w:sdtPr>
        <w:sdtEndPr/>
        <w:sdtContent>
          <w:r w:rsidR="009D5933" w:rsidRPr="00C17D2F">
            <w:rPr>
              <w:rFonts w:ascii="Arial" w:hAnsi="Arial" w:cs="Arial"/>
              <w:color w:val="auto"/>
              <w:lang w:val="pt-BR" w:bidi="pt-BR"/>
            </w:rPr>
            <w:t>Objetivo</w:t>
          </w:r>
        </w:sdtContent>
      </w:sdt>
    </w:p>
    <w:p w14:paraId="5F2ECB9E" w14:textId="7C2E4F86" w:rsidR="006270A9" w:rsidRPr="00C17D2F" w:rsidRDefault="00E25E58">
      <w:pPr>
        <w:rPr>
          <w:rFonts w:ascii="Arial" w:hAnsi="Arial" w:cs="Arial"/>
        </w:rPr>
      </w:pPr>
      <w:r w:rsidRPr="00C17D2F">
        <w:rPr>
          <w:rFonts w:ascii="Arial" w:hAnsi="Arial" w:cs="Arial"/>
        </w:rPr>
        <w:t xml:space="preserve">Jovem proativa e altamente organizada, buscando a primeira oportunidade profissional como Jovem Aprendiz na área administrativa. Possuo grande interesse em processos de gestão e controle de documentos. Dedicada e com facilidade de aprendizado, almejo aplicar meus conhecimentos para contribuir com a eficiência da equipe e desenvolver uma base sólida para minha carreira. </w:t>
      </w:r>
    </w:p>
    <w:sdt>
      <w:sdtPr>
        <w:rPr>
          <w:rFonts w:ascii="Arial" w:hAnsi="Arial" w:cs="Arial"/>
        </w:rPr>
        <w:alias w:val="Educação:"/>
        <w:tag w:val="Educação:"/>
        <w:id w:val="807127995"/>
        <w:placeholder>
          <w:docPart w:val="096CAF3B2F674333A3369DBAACDF6302"/>
        </w:placeholder>
        <w:temporary/>
        <w:showingPlcHdr/>
        <w15:appearance w15:val="hidden"/>
      </w:sdtPr>
      <w:sdtEndPr/>
      <w:sdtContent>
        <w:p w14:paraId="21465CCB" w14:textId="77777777" w:rsidR="006270A9" w:rsidRPr="00C17D2F" w:rsidRDefault="009D5933">
          <w:pPr>
            <w:pStyle w:val="Ttulo1"/>
            <w:rPr>
              <w:rFonts w:ascii="Arial" w:hAnsi="Arial" w:cs="Arial"/>
            </w:rPr>
          </w:pPr>
          <w:r w:rsidRPr="00C17D2F">
            <w:rPr>
              <w:rFonts w:ascii="Arial" w:hAnsi="Arial" w:cs="Arial"/>
              <w:color w:val="auto"/>
              <w:lang w:val="pt-BR" w:bidi="pt-BR"/>
            </w:rPr>
            <w:t>Educação</w:t>
          </w:r>
        </w:p>
      </w:sdtContent>
    </w:sdt>
    <w:p w14:paraId="23629CE8" w14:textId="2161517D" w:rsidR="006270A9" w:rsidRPr="00C17D2F" w:rsidRDefault="00E25E58">
      <w:pPr>
        <w:pStyle w:val="Ttulo2"/>
        <w:rPr>
          <w:rFonts w:ascii="Arial" w:hAnsi="Arial" w:cs="Arial"/>
        </w:rPr>
      </w:pPr>
      <w:r w:rsidRPr="00C17D2F">
        <w:rPr>
          <w:rFonts w:ascii="Arial" w:hAnsi="Arial" w:cs="Arial"/>
        </w:rPr>
        <w:t>eng. mecânica</w:t>
      </w:r>
      <w:r w:rsidR="009D5933" w:rsidRPr="00C17D2F">
        <w:rPr>
          <w:rFonts w:ascii="Arial" w:hAnsi="Arial" w:cs="Arial"/>
          <w:lang w:val="pt-BR" w:bidi="pt-BR"/>
        </w:rPr>
        <w:t> | </w:t>
      </w:r>
      <w:r w:rsidRPr="00C17D2F">
        <w:rPr>
          <w:rFonts w:ascii="Arial" w:hAnsi="Arial" w:cs="Arial"/>
        </w:rPr>
        <w:t>Universidade Professor João Silva | São Paulo, SP</w:t>
      </w:r>
    </w:p>
    <w:p w14:paraId="192A3CDC" w14:textId="6DF737C4" w:rsidR="006270A9" w:rsidRPr="00C17D2F" w:rsidRDefault="00E25E58" w:rsidP="001B29CF">
      <w:pPr>
        <w:pStyle w:val="Commarcadores"/>
        <w:rPr>
          <w:rFonts w:ascii="Arial" w:hAnsi="Arial" w:cs="Arial"/>
        </w:rPr>
      </w:pPr>
      <w:r w:rsidRPr="00C17D2F">
        <w:rPr>
          <w:rFonts w:ascii="Arial" w:hAnsi="Arial" w:cs="Arial"/>
          <w:lang w:val="pt-BR" w:bidi="pt-BR"/>
        </w:rPr>
        <w:t>5º período</w:t>
      </w:r>
    </w:p>
    <w:p w14:paraId="046D8FD4" w14:textId="1759FC04" w:rsidR="006270A9" w:rsidRPr="00C17D2F" w:rsidRDefault="00E25E58" w:rsidP="001B29CF">
      <w:pPr>
        <w:pStyle w:val="Commarcadores"/>
        <w:rPr>
          <w:rFonts w:ascii="Arial" w:hAnsi="Arial" w:cs="Arial"/>
        </w:rPr>
      </w:pPr>
      <w:r w:rsidRPr="00C17D2F">
        <w:rPr>
          <w:rFonts w:ascii="Arial" w:hAnsi="Arial" w:cs="Arial"/>
          <w:lang w:val="pt-BR" w:bidi="pt-BR"/>
        </w:rPr>
        <w:t>Previsão de conclusão: Dez/2028</w:t>
      </w:r>
    </w:p>
    <w:p w14:paraId="21B27251" w14:textId="2559890C" w:rsidR="006270A9" w:rsidRPr="00C17D2F" w:rsidRDefault="00E25E58">
      <w:pPr>
        <w:pStyle w:val="Ttulo2"/>
        <w:rPr>
          <w:rFonts w:ascii="Arial" w:hAnsi="Arial" w:cs="Arial"/>
        </w:rPr>
      </w:pPr>
      <w:r w:rsidRPr="00C17D2F">
        <w:rPr>
          <w:rFonts w:ascii="Arial" w:hAnsi="Arial" w:cs="Arial"/>
        </w:rPr>
        <w:t xml:space="preserve">Ensino Médio | Colégio Estadual Professor João Silva | São Paulo, SP </w:t>
      </w:r>
    </w:p>
    <w:p w14:paraId="55D862C5" w14:textId="4715CC0C" w:rsidR="006270A9" w:rsidRPr="00C17D2F" w:rsidRDefault="00E25E58">
      <w:pPr>
        <w:pStyle w:val="Commarcadores"/>
        <w:rPr>
          <w:rFonts w:ascii="Arial" w:hAnsi="Arial" w:cs="Arial"/>
        </w:rPr>
      </w:pPr>
      <w:r w:rsidRPr="00C17D2F">
        <w:rPr>
          <w:rFonts w:ascii="Arial" w:hAnsi="Arial" w:cs="Arial"/>
          <w:lang w:val="pt-BR" w:bidi="pt-BR"/>
        </w:rPr>
        <w:t>Concluído em dez/2022</w:t>
      </w:r>
    </w:p>
    <w:sdt>
      <w:sdtPr>
        <w:rPr>
          <w:rFonts w:ascii="Arial" w:hAnsi="Arial" w:cs="Arial"/>
        </w:rPr>
        <w:alias w:val="Habilidades e Conhecimentos:"/>
        <w:tag w:val="Habilidades e Conhecimentos:"/>
        <w:id w:val="458624136"/>
        <w:placeholder>
          <w:docPart w:val="6B5894EF89514E588B4086705F99517B"/>
        </w:placeholder>
        <w:temporary/>
        <w:showingPlcHdr/>
        <w15:appearance w15:val="hidden"/>
      </w:sdtPr>
      <w:sdtEndPr/>
      <w:sdtContent>
        <w:p w14:paraId="1B3D93C4" w14:textId="77777777" w:rsidR="006270A9" w:rsidRPr="00C17D2F" w:rsidRDefault="009D5933">
          <w:pPr>
            <w:pStyle w:val="Ttulo1"/>
            <w:rPr>
              <w:rFonts w:ascii="Arial" w:hAnsi="Arial" w:cs="Arial"/>
            </w:rPr>
          </w:pPr>
          <w:r w:rsidRPr="00C17D2F">
            <w:rPr>
              <w:rFonts w:ascii="Arial" w:hAnsi="Arial" w:cs="Arial"/>
              <w:color w:val="auto"/>
              <w:lang w:val="pt-BR" w:bidi="pt-BR"/>
            </w:rPr>
            <w:t>Habilidades e Conhecimentos</w:t>
          </w:r>
        </w:p>
      </w:sdtContent>
    </w:sdt>
    <w:p w14:paraId="682F1DB9" w14:textId="26BA8BF6" w:rsidR="00E25E58" w:rsidRPr="00F9772D" w:rsidRDefault="00E25E58" w:rsidP="00F9772D">
      <w:pPr>
        <w:pStyle w:val="Ttulo2"/>
        <w:spacing w:line="276" w:lineRule="auto"/>
        <w:rPr>
          <w:rFonts w:ascii="Arial" w:hAnsi="Arial" w:cs="Arial"/>
          <w:sz w:val="22"/>
          <w:szCs w:val="24"/>
          <w:lang w:val="pt-BR"/>
        </w:rPr>
      </w:pPr>
      <w:r w:rsidRPr="00F9772D">
        <w:rPr>
          <w:rFonts w:ascii="Arial" w:hAnsi="Arial" w:cs="Arial"/>
          <w:sz w:val="22"/>
          <w:szCs w:val="24"/>
        </w:rPr>
        <w:t xml:space="preserve">Monitora de Matemática aplicada                                  Jul/2025 - Presente       </w:t>
      </w:r>
    </w:p>
    <w:p w14:paraId="42238842" w14:textId="62BA639C" w:rsidR="00E25E58" w:rsidRPr="00C17D2F" w:rsidRDefault="00E25E58" w:rsidP="00F9772D">
      <w:pPr>
        <w:pStyle w:val="Commarcadores"/>
        <w:spacing w:line="276" w:lineRule="auto"/>
        <w:rPr>
          <w:rFonts w:ascii="Arial" w:hAnsi="Arial" w:cs="Arial"/>
        </w:rPr>
      </w:pPr>
      <w:r w:rsidRPr="00C17D2F">
        <w:rPr>
          <w:rFonts w:ascii="Arial" w:hAnsi="Arial" w:cs="Arial"/>
        </w:rPr>
        <w:t>Presta suporte individualizado a colegas com dificuldades na disciplina, desenvolvendo paciência e habilidades de comunicação didática.</w:t>
      </w:r>
      <w:r w:rsidR="00C17D2F" w:rsidRPr="00C17D2F">
        <w:rPr>
          <w:rFonts w:ascii="Arial" w:hAnsi="Arial" w:cs="Arial"/>
        </w:rPr>
        <w:t xml:space="preserve"> </w:t>
      </w:r>
      <w:r w:rsidR="00C17D2F">
        <w:rPr>
          <w:rFonts w:ascii="Arial" w:hAnsi="Arial" w:cs="Arial"/>
        </w:rPr>
        <w:t xml:space="preserve">Tendo experiência em </w:t>
      </w:r>
      <w:r w:rsidR="00C17D2F" w:rsidRPr="00C17D2F">
        <w:rPr>
          <w:rFonts w:ascii="Arial" w:hAnsi="Arial" w:cs="Arial"/>
        </w:rPr>
        <w:t>Microsoft Excel (Básico/Intermediário), Microsoft Word,</w:t>
      </w:r>
      <w:r w:rsidR="00C17D2F">
        <w:rPr>
          <w:rFonts w:ascii="Arial" w:hAnsi="Arial" w:cs="Arial"/>
        </w:rPr>
        <w:t xml:space="preserve"> </w:t>
      </w:r>
      <w:r w:rsidR="00C17D2F" w:rsidRPr="00C17D2F">
        <w:rPr>
          <w:rFonts w:ascii="Arial" w:hAnsi="Arial" w:cs="Arial"/>
        </w:rPr>
        <w:t>PowerPoint, Digitação Rápida, Internet e E-mail.</w:t>
      </w:r>
    </w:p>
    <w:p w14:paraId="6F233A51" w14:textId="3487DFF8" w:rsidR="006270A9" w:rsidRPr="00F9772D" w:rsidRDefault="002F54A4" w:rsidP="00F9772D">
      <w:pPr>
        <w:pStyle w:val="Ttulo2"/>
        <w:spacing w:line="276" w:lineRule="auto"/>
        <w:rPr>
          <w:rFonts w:ascii="Arial" w:eastAsiaTheme="minorHAnsi" w:hAnsi="Arial" w:cs="Arial"/>
          <w:color w:val="auto"/>
          <w:sz w:val="22"/>
          <w:szCs w:val="22"/>
        </w:rPr>
      </w:pPr>
      <w:sdt>
        <w:sdtPr>
          <w:rPr>
            <w:rFonts w:ascii="Arial" w:hAnsi="Arial" w:cs="Arial"/>
            <w:sz w:val="22"/>
            <w:szCs w:val="24"/>
          </w:rPr>
          <w:alias w:val="Comunicação:"/>
          <w:tag w:val="Comunicação:"/>
          <w:id w:val="-1153840069"/>
          <w:placeholder>
            <w:docPart w:val="3E6B59636BA5468B814C755AFF96FBF5"/>
          </w:placeholder>
          <w:temporary/>
          <w:showingPlcHdr/>
          <w15:appearance w15:val="hidden"/>
        </w:sdtPr>
        <w:sdtEndPr/>
        <w:sdtContent>
          <w:r w:rsidR="009D5933" w:rsidRPr="00F9772D">
            <w:rPr>
              <w:rFonts w:ascii="Arial" w:hAnsi="Arial" w:cs="Arial"/>
              <w:sz w:val="22"/>
              <w:szCs w:val="24"/>
              <w:lang w:val="pt-BR" w:bidi="pt-BR"/>
            </w:rPr>
            <w:t>Comunicação</w:t>
          </w:r>
        </w:sdtContent>
      </w:sdt>
      <w:r w:rsidR="00C17D2F" w:rsidRPr="00F9772D">
        <w:rPr>
          <w:rFonts w:ascii="Arial" w:hAnsi="Arial" w:cs="Arial"/>
          <w:sz w:val="22"/>
          <w:szCs w:val="24"/>
        </w:rPr>
        <w:t xml:space="preserve"> | </w:t>
      </w:r>
      <w:sdt>
        <w:sdtPr>
          <w:rPr>
            <w:rFonts w:ascii="Arial" w:hAnsi="Arial" w:cs="Arial"/>
            <w:sz w:val="22"/>
            <w:szCs w:val="24"/>
          </w:rPr>
          <w:alias w:val="Liderança:"/>
          <w:tag w:val="Liderança:"/>
          <w:id w:val="1837562325"/>
          <w:placeholder>
            <w:docPart w:val="E25BACDBBEAA40B49980821AFFDF73C6"/>
          </w:placeholder>
          <w:temporary/>
          <w:showingPlcHdr/>
          <w15:appearance w15:val="hidden"/>
        </w:sdtPr>
        <w:sdtEndPr/>
        <w:sdtContent>
          <w:r w:rsidR="00C17D2F" w:rsidRPr="00F9772D">
            <w:rPr>
              <w:rFonts w:ascii="Arial" w:hAnsi="Arial" w:cs="Arial"/>
              <w:sz w:val="22"/>
              <w:szCs w:val="24"/>
              <w:lang w:val="pt-BR" w:bidi="pt-BR"/>
            </w:rPr>
            <w:t>Liderança</w:t>
          </w:r>
        </w:sdtContent>
      </w:sdt>
    </w:p>
    <w:p w14:paraId="12573CE3" w14:textId="0DB7FD01" w:rsidR="006270A9" w:rsidRPr="00C17D2F" w:rsidRDefault="002F54A4" w:rsidP="00F9772D">
      <w:pPr>
        <w:pStyle w:val="Commarcadores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Habilidades de Liderança:"/>
          <w:tag w:val="Habilidades de Liderança:"/>
          <w:id w:val="-1072199855"/>
          <w:placeholder>
            <w:docPart w:val="37D8FA6E69C4474DAF1E945F133ABB6F"/>
          </w:placeholder>
          <w:temporary/>
          <w:showingPlcHdr/>
          <w15:appearance w15:val="hidden"/>
        </w:sdtPr>
        <w:sdtEndPr/>
        <w:sdtContent>
          <w:r w:rsidR="009D5933" w:rsidRPr="00C17D2F">
            <w:rPr>
              <w:rFonts w:ascii="Arial" w:hAnsi="Arial" w:cs="Arial"/>
              <w:lang w:val="pt-BR" w:bidi="pt-BR"/>
            </w:rPr>
            <w:t>Você é presidente de seu grêmio, síndico do condomínio ou líder de equipe de sua instituição de caridade favorita? Você é um líder natural — apresente os fatos!</w:t>
          </w:r>
        </w:sdtContent>
      </w:sdt>
    </w:p>
    <w:p w14:paraId="37C79014" w14:textId="2D11412E" w:rsidR="006270A9" w:rsidRPr="00C17D2F" w:rsidRDefault="002F54A4">
      <w:pPr>
        <w:pStyle w:val="Ttulo1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Experiência:"/>
          <w:tag w:val="Experiência:"/>
          <w:id w:val="171684534"/>
          <w:placeholder>
            <w:docPart w:val="48D9380ECF314E79A41CCE961BC2514E"/>
          </w:placeholder>
          <w:temporary/>
          <w:showingPlcHdr/>
          <w15:appearance w15:val="hidden"/>
        </w:sdtPr>
        <w:sdtEndPr/>
        <w:sdtContent>
          <w:r w:rsidR="009D5933" w:rsidRPr="00C17D2F">
            <w:rPr>
              <w:rFonts w:ascii="Arial" w:hAnsi="Arial" w:cs="Arial"/>
              <w:color w:val="auto"/>
              <w:lang w:val="pt-BR" w:bidi="pt-BR"/>
            </w:rPr>
            <w:t>Experiência</w:t>
          </w:r>
        </w:sdtContent>
      </w:sdt>
      <w:r w:rsidR="00C17D2F">
        <w:rPr>
          <w:rFonts w:ascii="Arial" w:hAnsi="Arial" w:cs="Arial"/>
        </w:rPr>
        <w:t xml:space="preserve"> </w:t>
      </w:r>
    </w:p>
    <w:p w14:paraId="1A782585" w14:textId="3A634CA6" w:rsidR="00C17D2F" w:rsidRPr="00F9772D" w:rsidRDefault="00C17D2F" w:rsidP="00C17D2F">
      <w:pPr>
        <w:pStyle w:val="Ttulo2"/>
        <w:rPr>
          <w:rFonts w:ascii="Arial" w:hAnsi="Arial" w:cs="Arial"/>
          <w:sz w:val="22"/>
          <w:szCs w:val="24"/>
          <w:lang w:val="pt-BR"/>
        </w:rPr>
      </w:pPr>
      <w:r w:rsidRPr="00F9772D">
        <w:rPr>
          <w:rFonts w:ascii="Arial" w:hAnsi="Arial" w:cs="Arial"/>
          <w:sz w:val="22"/>
          <w:szCs w:val="24"/>
        </w:rPr>
        <w:t xml:space="preserve">Tesoureira do Grêmio Estudantil Colégio Estadual Professor João Silva | São Paulo, SP </w:t>
      </w:r>
      <w:r w:rsidRPr="00F9772D">
        <w:rPr>
          <w:rFonts w:ascii="Arial" w:hAnsi="Arial" w:cs="Arial"/>
          <w:sz w:val="22"/>
          <w:szCs w:val="24"/>
          <w:lang w:val="pt-BR" w:bidi="pt-BR"/>
        </w:rPr>
        <w:t>| </w:t>
      </w:r>
      <w:r w:rsidRPr="00F9772D">
        <w:rPr>
          <w:rFonts w:ascii="Arial" w:hAnsi="Arial" w:cs="Arial"/>
          <w:sz w:val="22"/>
          <w:szCs w:val="24"/>
        </w:rPr>
        <w:t>Jan/2021 – Dez/2022</w:t>
      </w:r>
    </w:p>
    <w:p w14:paraId="0E4416D7" w14:textId="77777777" w:rsidR="00C17D2F" w:rsidRPr="00C17D2F" w:rsidRDefault="00C17D2F" w:rsidP="00C17D2F">
      <w:pPr>
        <w:pStyle w:val="Commarcadores"/>
        <w:rPr>
          <w:rFonts w:ascii="Arial" w:hAnsi="Arial" w:cs="Arial"/>
        </w:rPr>
      </w:pPr>
      <w:r w:rsidRPr="00C17D2F">
        <w:rPr>
          <w:rFonts w:ascii="Arial" w:hAnsi="Arial" w:cs="Arial"/>
        </w:rPr>
        <w:t>Responsável por manter o registro de todas as transações financeiras do Grêmio, garantindo a transparência na gestão dos recursos.</w:t>
      </w:r>
    </w:p>
    <w:p w14:paraId="0C30698C" w14:textId="544071CF" w:rsidR="00F9772D" w:rsidRPr="00F9772D" w:rsidRDefault="00C17D2F" w:rsidP="00F9772D">
      <w:pPr>
        <w:pStyle w:val="Commarcadores"/>
        <w:rPr>
          <w:rFonts w:ascii="Arial" w:hAnsi="Arial" w:cs="Arial"/>
        </w:rPr>
      </w:pPr>
      <w:r w:rsidRPr="00C17D2F">
        <w:rPr>
          <w:rFonts w:ascii="Arial" w:hAnsi="Arial" w:cs="Arial"/>
        </w:rPr>
        <w:t>Auxílio na organização de três eventos escolares, incluindo a gestão de fornecedores e cronogramas.</w:t>
      </w:r>
    </w:p>
    <w:p w14:paraId="7DEF3145" w14:textId="77777777" w:rsidR="006270A9" w:rsidRPr="00F9772D" w:rsidRDefault="002F54A4">
      <w:pPr>
        <w:pStyle w:val="Ttulo2"/>
        <w:rPr>
          <w:rFonts w:ascii="Arial" w:hAnsi="Arial" w:cs="Arial"/>
          <w:sz w:val="22"/>
          <w:szCs w:val="24"/>
        </w:rPr>
      </w:pPr>
      <w:sdt>
        <w:sdtPr>
          <w:rPr>
            <w:rFonts w:ascii="Arial" w:hAnsi="Arial" w:cs="Arial"/>
            <w:sz w:val="22"/>
            <w:szCs w:val="24"/>
          </w:rPr>
          <w:alias w:val="Cargo 1:"/>
          <w:tag w:val="Cargo 1:"/>
          <w:id w:val="-1093548063"/>
          <w:placeholder>
            <w:docPart w:val="7BC7E1F42D1F4DB0A35F3308D26CE16F"/>
          </w:placeholder>
          <w:temporary/>
          <w:showingPlcHdr/>
          <w15:appearance w15:val="hidden"/>
          <w:text/>
        </w:sdtPr>
        <w:sdtEndPr/>
        <w:sdtContent>
          <w:r w:rsidR="009D5933" w:rsidRPr="00F9772D">
            <w:rPr>
              <w:rFonts w:ascii="Arial" w:hAnsi="Arial" w:cs="Arial"/>
              <w:sz w:val="22"/>
              <w:szCs w:val="24"/>
              <w:lang w:val="pt-BR" w:bidi="pt-BR"/>
            </w:rPr>
            <w:t>Cargo</w:t>
          </w:r>
        </w:sdtContent>
      </w:sdt>
      <w:r w:rsidR="009D5933" w:rsidRPr="00F9772D">
        <w:rPr>
          <w:rFonts w:ascii="Arial" w:hAnsi="Arial" w:cs="Arial"/>
          <w:sz w:val="22"/>
          <w:szCs w:val="24"/>
          <w:lang w:val="pt-BR" w:bidi="pt-BR"/>
        </w:rPr>
        <w:t> | </w:t>
      </w:r>
      <w:sdt>
        <w:sdtPr>
          <w:rPr>
            <w:rFonts w:ascii="Arial" w:hAnsi="Arial" w:cs="Arial"/>
            <w:sz w:val="22"/>
            <w:szCs w:val="24"/>
          </w:rPr>
          <w:alias w:val="Empresa do Cargo 1:"/>
          <w:tag w:val="Empresa do Cargo 1:"/>
          <w:id w:val="2063141089"/>
          <w:placeholder>
            <w:docPart w:val="C841CDB6EFC14AAC81EC67F9952A448F"/>
          </w:placeholder>
          <w:temporary/>
          <w:showingPlcHdr/>
          <w15:appearance w15:val="hidden"/>
          <w:text/>
        </w:sdtPr>
        <w:sdtEndPr/>
        <w:sdtContent>
          <w:r w:rsidR="009D5933" w:rsidRPr="00F9772D">
            <w:rPr>
              <w:rFonts w:ascii="Arial" w:hAnsi="Arial" w:cs="Arial"/>
              <w:sz w:val="22"/>
              <w:szCs w:val="24"/>
              <w:lang w:val="pt-BR" w:bidi="pt-BR"/>
            </w:rPr>
            <w:t>Empresa</w:t>
          </w:r>
        </w:sdtContent>
      </w:sdt>
      <w:r w:rsidR="009D5933" w:rsidRPr="00F9772D">
        <w:rPr>
          <w:rFonts w:ascii="Arial" w:hAnsi="Arial" w:cs="Arial"/>
          <w:sz w:val="22"/>
          <w:szCs w:val="24"/>
          <w:lang w:val="pt-BR" w:bidi="pt-BR"/>
        </w:rPr>
        <w:t> | </w:t>
      </w:r>
      <w:sdt>
        <w:sdtPr>
          <w:rPr>
            <w:rFonts w:ascii="Arial" w:hAnsi="Arial" w:cs="Arial"/>
            <w:sz w:val="22"/>
            <w:szCs w:val="24"/>
          </w:rPr>
          <w:alias w:val="Datas De – Até do Cargo 1:"/>
          <w:tag w:val="Datas De – Até do Cargo 1:"/>
          <w:id w:val="-577978458"/>
          <w:placeholder>
            <w:docPart w:val="B9AF8D0C71C342068721042FE53E1215"/>
          </w:placeholder>
          <w:temporary/>
          <w:showingPlcHdr/>
          <w15:appearance w15:val="hidden"/>
          <w:text/>
        </w:sdtPr>
        <w:sdtEndPr/>
        <w:sdtContent>
          <w:r w:rsidR="009D5933" w:rsidRPr="00F9772D">
            <w:rPr>
              <w:rFonts w:ascii="Arial" w:hAnsi="Arial" w:cs="Arial"/>
              <w:sz w:val="22"/>
              <w:szCs w:val="24"/>
              <w:lang w:val="pt-BR" w:bidi="pt-BR"/>
            </w:rPr>
            <w:t>Datas De – Até</w:t>
          </w:r>
        </w:sdtContent>
      </w:sdt>
    </w:p>
    <w:sdt>
      <w:sdtPr>
        <w:rPr>
          <w:rFonts w:ascii="Arial" w:hAnsi="Arial" w:cs="Arial"/>
        </w:rPr>
        <w:alias w:val="Principais responsabilidades do Cargo 1:"/>
        <w:tag w:val="Principais responsabilidades do Cargo 1:"/>
        <w:id w:val="-513455036"/>
        <w:placeholder>
          <w:docPart w:val="BC30D2B28713461A9CAE29EC893DB5AA"/>
        </w:placeholder>
        <w:temporary/>
        <w:showingPlcHdr/>
        <w15:appearance w15:val="hidden"/>
      </w:sdtPr>
      <w:sdtEndPr/>
      <w:sdtContent>
        <w:p w14:paraId="30B8271A" w14:textId="717D7771" w:rsidR="001B29CF" w:rsidRPr="00F9772D" w:rsidRDefault="009D5933" w:rsidP="00F9772D">
          <w:pPr>
            <w:pStyle w:val="Commarcadores"/>
            <w:rPr>
              <w:rFonts w:ascii="Arial" w:hAnsi="Arial" w:cs="Arial"/>
            </w:rPr>
          </w:pPr>
          <w:r w:rsidRPr="00C17D2F">
            <w:rPr>
              <w:rFonts w:ascii="Arial" w:hAnsi="Arial" w:cs="Arial"/>
              <w:lang w:val="pt-BR" w:bidi="pt-BR"/>
            </w:rPr>
            <w:t>Este é o lugar para fornecer um breve resumo de suas principais responsabilidades e realizações mais brilhantes.</w:t>
          </w:r>
        </w:p>
      </w:sdtContent>
    </w:sdt>
    <w:p w14:paraId="29787526" w14:textId="5894890B" w:rsidR="00C17D2F" w:rsidRPr="00F9772D" w:rsidRDefault="00C17D2F" w:rsidP="00F9772D">
      <w:pPr>
        <w:pStyle w:val="Commarcadores"/>
        <w:numPr>
          <w:ilvl w:val="0"/>
          <w:numId w:val="0"/>
        </w:numPr>
        <w:rPr>
          <w:rFonts w:ascii="Arial" w:hAnsi="Arial" w:cs="Arial"/>
          <w:b/>
          <w:bCs/>
          <w:color w:val="auto"/>
          <w:sz w:val="28"/>
          <w:szCs w:val="28"/>
        </w:rPr>
      </w:pPr>
      <w:r w:rsidRPr="00C17D2F">
        <w:rPr>
          <w:rFonts w:ascii="Arial" w:hAnsi="Arial" w:cs="Arial"/>
          <w:b/>
          <w:bCs/>
          <w:color w:val="auto"/>
          <w:sz w:val="28"/>
          <w:szCs w:val="28"/>
        </w:rPr>
        <w:t>Idiomas</w:t>
      </w:r>
      <w:r w:rsidR="00F9772D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>
        <w:rPr>
          <w:rFonts w:ascii="Arial" w:hAnsi="Arial" w:cs="Arial"/>
        </w:rPr>
        <w:t>Inglês - Avançado</w:t>
      </w:r>
    </w:p>
    <w:sectPr w:rsidR="00C17D2F" w:rsidRPr="00F9772D" w:rsidSect="00F977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3E3F" w14:textId="77777777" w:rsidR="003A10D2" w:rsidRDefault="003A10D2">
      <w:pPr>
        <w:spacing w:after="0"/>
      </w:pPr>
      <w:r>
        <w:separator/>
      </w:r>
    </w:p>
  </w:endnote>
  <w:endnote w:type="continuationSeparator" w:id="0">
    <w:p w14:paraId="42E303F9" w14:textId="77777777" w:rsidR="003A10D2" w:rsidRDefault="003A10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5A58E" w14:textId="3E8F1E87" w:rsidR="00F9772D" w:rsidRDefault="00F9772D">
    <w:pPr>
      <w:pStyle w:val="Rodap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392F87D" wp14:editId="63B7FB2A">
          <wp:simplePos x="0" y="0"/>
          <wp:positionH relativeFrom="page">
            <wp:align>left</wp:align>
          </wp:positionH>
          <wp:positionV relativeFrom="bottomMargin">
            <wp:posOffset>3810</wp:posOffset>
          </wp:positionV>
          <wp:extent cx="7559040" cy="723900"/>
          <wp:effectExtent l="0" t="0" r="3810" b="0"/>
          <wp:wrapNone/>
          <wp:docPr id="140725747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624435" name="Imagem 7746244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D848" w14:textId="242B74C5" w:rsidR="006270A9" w:rsidRDefault="00F9772D">
    <w:pPr>
      <w:pStyle w:val="Rodap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22B5C5E" wp14:editId="2D45FFA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59040" cy="723900"/>
          <wp:effectExtent l="0" t="0" r="3810" b="0"/>
          <wp:wrapNone/>
          <wp:docPr id="67569827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624435" name="Imagem 7746244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5933">
      <w:rPr>
        <w:lang w:val="pt-BR" w:bidi="pt-BR"/>
      </w:rPr>
      <w:t xml:space="preserve">Página </w:t>
    </w:r>
    <w:r w:rsidR="009D5933">
      <w:rPr>
        <w:lang w:val="pt-BR" w:bidi="pt-BR"/>
      </w:rPr>
      <w:fldChar w:fldCharType="begin"/>
    </w:r>
    <w:r w:rsidR="009D5933">
      <w:rPr>
        <w:lang w:val="pt-BR" w:bidi="pt-BR"/>
      </w:rPr>
      <w:instrText xml:space="preserve"> PAGE   \* MERGEFORMAT </w:instrText>
    </w:r>
    <w:r w:rsidR="009D5933">
      <w:rPr>
        <w:lang w:val="pt-BR" w:bidi="pt-BR"/>
      </w:rPr>
      <w:fldChar w:fldCharType="separate"/>
    </w:r>
    <w:r w:rsidR="006C5A7E">
      <w:rPr>
        <w:noProof/>
        <w:lang w:val="pt-BR" w:bidi="pt-BR"/>
      </w:rPr>
      <w:t>1</w:t>
    </w:r>
    <w:r w:rsidR="009D5933">
      <w:rPr>
        <w:noProof/>
        <w:lang w:val="pt-BR" w:bidi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1FDA" w14:textId="7C78F646" w:rsidR="00457C22" w:rsidRDefault="00F9772D" w:rsidP="00F9772D">
    <w:pPr>
      <w:pStyle w:val="Rodap"/>
      <w:jc w:val="lef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8CC4DB" wp14:editId="4F01FE5B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559040" cy="723900"/>
          <wp:effectExtent l="0" t="0" r="3810" b="0"/>
          <wp:wrapNone/>
          <wp:docPr id="77462443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624435" name="Imagem 7746244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DC05" w14:textId="77777777" w:rsidR="003A10D2" w:rsidRDefault="003A10D2">
      <w:pPr>
        <w:spacing w:after="0"/>
      </w:pPr>
      <w:r>
        <w:separator/>
      </w:r>
    </w:p>
  </w:footnote>
  <w:footnote w:type="continuationSeparator" w:id="0">
    <w:p w14:paraId="46C7EE2B" w14:textId="77777777" w:rsidR="003A10D2" w:rsidRDefault="003A10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7A0E" w14:textId="627EA67C" w:rsidR="00F9772D" w:rsidRDefault="00F9772D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FC5D6E3" wp14:editId="266137B2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27315" cy="1356360"/>
          <wp:effectExtent l="0" t="0" r="6985" b="0"/>
          <wp:wrapTopAndBottom/>
          <wp:docPr id="618724525" name="Imagem 2" descr="Uma imagem contendo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5844448" name="Imagem 2" descr="Uma imagem contendo Cart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7315" cy="1356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1B55" w14:textId="3E310F42" w:rsidR="00F9772D" w:rsidRDefault="00F9772D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B2332C3" wp14:editId="19A7F884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27315" cy="1356360"/>
          <wp:effectExtent l="0" t="0" r="6985" b="0"/>
          <wp:wrapTopAndBottom/>
          <wp:docPr id="1358917689" name="Imagem 2" descr="Uma imagem contendo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5844448" name="Imagem 2" descr="Uma imagem contendo Cart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7315" cy="1356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D2E5" w14:textId="5A159F58" w:rsidR="00457C22" w:rsidRDefault="00457C22" w:rsidP="00457C22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8ED641" wp14:editId="640143BC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27315" cy="1356360"/>
          <wp:effectExtent l="0" t="0" r="6985" b="0"/>
          <wp:wrapTopAndBottom/>
          <wp:docPr id="965844448" name="Imagem 2" descr="Uma imagem contendo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5844448" name="Imagem 2" descr="Uma imagem contendo Cart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7315" cy="1356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467040B"/>
    <w:multiLevelType w:val="hybridMultilevel"/>
    <w:tmpl w:val="C110F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Commarcadore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E7A2B73"/>
    <w:multiLevelType w:val="hybridMultilevel"/>
    <w:tmpl w:val="324CD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65C26"/>
    <w:multiLevelType w:val="hybridMultilevel"/>
    <w:tmpl w:val="A692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1CD43C8"/>
    <w:multiLevelType w:val="hybridMultilevel"/>
    <w:tmpl w:val="84345B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Numerad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73097D73"/>
    <w:multiLevelType w:val="hybridMultilevel"/>
    <w:tmpl w:val="8BBC5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485929">
    <w:abstractNumId w:val="9"/>
  </w:num>
  <w:num w:numId="2" w16cid:durableId="971254133">
    <w:abstractNumId w:val="9"/>
    <w:lvlOverride w:ilvl="0">
      <w:startOverride w:val="1"/>
    </w:lvlOverride>
  </w:num>
  <w:num w:numId="3" w16cid:durableId="106315687">
    <w:abstractNumId w:val="9"/>
    <w:lvlOverride w:ilvl="0">
      <w:startOverride w:val="1"/>
    </w:lvlOverride>
  </w:num>
  <w:num w:numId="4" w16cid:durableId="2024089808">
    <w:abstractNumId w:val="9"/>
    <w:lvlOverride w:ilvl="0">
      <w:startOverride w:val="1"/>
    </w:lvlOverride>
  </w:num>
  <w:num w:numId="5" w16cid:durableId="466702383">
    <w:abstractNumId w:val="8"/>
  </w:num>
  <w:num w:numId="6" w16cid:durableId="29041665">
    <w:abstractNumId w:val="7"/>
  </w:num>
  <w:num w:numId="7" w16cid:durableId="1346516714">
    <w:abstractNumId w:val="6"/>
  </w:num>
  <w:num w:numId="8" w16cid:durableId="1305893178">
    <w:abstractNumId w:val="5"/>
  </w:num>
  <w:num w:numId="9" w16cid:durableId="1086805944">
    <w:abstractNumId w:val="4"/>
  </w:num>
  <w:num w:numId="10" w16cid:durableId="672877471">
    <w:abstractNumId w:val="3"/>
  </w:num>
  <w:num w:numId="11" w16cid:durableId="46414939">
    <w:abstractNumId w:val="2"/>
  </w:num>
  <w:num w:numId="12" w16cid:durableId="1464083274">
    <w:abstractNumId w:val="1"/>
  </w:num>
  <w:num w:numId="13" w16cid:durableId="38819735">
    <w:abstractNumId w:val="0"/>
  </w:num>
  <w:num w:numId="14" w16cid:durableId="1150440038">
    <w:abstractNumId w:val="14"/>
  </w:num>
  <w:num w:numId="15" w16cid:durableId="1972444650">
    <w:abstractNumId w:val="19"/>
  </w:num>
  <w:num w:numId="16" w16cid:durableId="687831100">
    <w:abstractNumId w:val="13"/>
  </w:num>
  <w:num w:numId="17" w16cid:durableId="396712323">
    <w:abstractNumId w:val="18"/>
  </w:num>
  <w:num w:numId="18" w16cid:durableId="2072193458">
    <w:abstractNumId w:val="11"/>
  </w:num>
  <w:num w:numId="19" w16cid:durableId="1424379112">
    <w:abstractNumId w:val="23"/>
  </w:num>
  <w:num w:numId="20" w16cid:durableId="1822697623">
    <w:abstractNumId w:val="20"/>
  </w:num>
  <w:num w:numId="21" w16cid:durableId="1263604961">
    <w:abstractNumId w:val="12"/>
  </w:num>
  <w:num w:numId="22" w16cid:durableId="1616863681">
    <w:abstractNumId w:val="17"/>
  </w:num>
  <w:num w:numId="23" w16cid:durableId="1745057431">
    <w:abstractNumId w:val="22"/>
  </w:num>
  <w:num w:numId="24" w16cid:durableId="2018575415">
    <w:abstractNumId w:val="24"/>
  </w:num>
  <w:num w:numId="25" w16cid:durableId="922491831">
    <w:abstractNumId w:val="10"/>
  </w:num>
  <w:num w:numId="26" w16cid:durableId="1148133396">
    <w:abstractNumId w:val="21"/>
  </w:num>
  <w:num w:numId="27" w16cid:durableId="1125733692">
    <w:abstractNumId w:val="15"/>
  </w:num>
  <w:num w:numId="28" w16cid:durableId="5885801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58"/>
    <w:rsid w:val="000A4F59"/>
    <w:rsid w:val="00141A4C"/>
    <w:rsid w:val="001B29CF"/>
    <w:rsid w:val="0028220F"/>
    <w:rsid w:val="002F54A4"/>
    <w:rsid w:val="00356C14"/>
    <w:rsid w:val="003A10D2"/>
    <w:rsid w:val="00457C22"/>
    <w:rsid w:val="0058518A"/>
    <w:rsid w:val="00617B26"/>
    <w:rsid w:val="006270A9"/>
    <w:rsid w:val="00675956"/>
    <w:rsid w:val="006760A5"/>
    <w:rsid w:val="00681034"/>
    <w:rsid w:val="006C5A7E"/>
    <w:rsid w:val="007D6AE2"/>
    <w:rsid w:val="00816216"/>
    <w:rsid w:val="0087734B"/>
    <w:rsid w:val="009A213B"/>
    <w:rsid w:val="009D5933"/>
    <w:rsid w:val="00A538C5"/>
    <w:rsid w:val="00BD768D"/>
    <w:rsid w:val="00C17D2F"/>
    <w:rsid w:val="00C61F8E"/>
    <w:rsid w:val="00E15490"/>
    <w:rsid w:val="00E25E58"/>
    <w:rsid w:val="00E83E4B"/>
    <w:rsid w:val="00F9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F962F"/>
  <w15:chartTrackingRefBased/>
  <w15:docId w15:val="{16AB6A04-84B0-4D93-B6CB-771110E1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pt-PT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har">
    <w:name w:val="Título Char"/>
    <w:basedOn w:val="Fontepargpadro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oEspaoReservado">
    <w:name w:val="Placeholder Text"/>
    <w:basedOn w:val="Fontepargpadro"/>
    <w:uiPriority w:val="99"/>
    <w:semiHidden/>
    <w:rsid w:val="00E83E4B"/>
    <w:rPr>
      <w:color w:val="393939" w:themeColor="text2" w:themeShade="BF"/>
    </w:rPr>
  </w:style>
  <w:style w:type="paragraph" w:styleId="Commarcadore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Cabealho">
    <w:name w:val="header"/>
    <w:basedOn w:val="Normal"/>
    <w:link w:val="CabealhoChar"/>
    <w:uiPriority w:val="99"/>
    <w:unhideWhenUsed/>
    <w:pPr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RodapChar">
    <w:name w:val="Rodapé Char"/>
    <w:basedOn w:val="Fontepargpadro"/>
    <w:link w:val="Rodap"/>
    <w:uiPriority w:val="99"/>
    <w:rsid w:val="00681034"/>
    <w:rPr>
      <w:color w:val="2A7B88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eIntensa">
    <w:name w:val="Intense Emphasis"/>
    <w:basedOn w:val="Fontepargpadro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i/>
      <w:iCs/>
      <w:color w:val="2A7B88" w:themeColor="accent1" w:themeShade="BF"/>
    </w:rPr>
  </w:style>
  <w:style w:type="paragraph" w:styleId="Numerada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Fontepargpadro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83E4B"/>
    <w:rPr>
      <w:szCs w:val="16"/>
    </w:rPr>
  </w:style>
  <w:style w:type="paragraph" w:styleId="Textoembloco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83E4B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8220F"/>
    <w:rPr>
      <w:sz w:val="22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220F"/>
    <w:rPr>
      <w:rFonts w:ascii="Segoe UI" w:hAnsi="Segoe UI" w:cs="Segoe U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8220F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8220F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822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8220F"/>
    <w:rPr>
      <w:b/>
      <w:bCs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8220F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8220F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8220F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8220F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220F"/>
    <w:rPr>
      <w:rFonts w:ascii="Consolas" w:hAnsi="Consolas"/>
      <w:szCs w:val="21"/>
    </w:rPr>
  </w:style>
  <w:style w:type="paragraph" w:styleId="PargrafodaLista">
    <w:name w:val="List Paragraph"/>
    <w:basedOn w:val="Normal"/>
    <w:uiPriority w:val="1"/>
    <w:qFormat/>
    <w:rsid w:val="00C17D2F"/>
    <w:pPr>
      <w:spacing w:after="160" w:line="278" w:lineRule="auto"/>
      <w:ind w:left="720"/>
      <w:contextualSpacing/>
    </w:pPr>
    <w:rPr>
      <w:rFonts w:eastAsiaTheme="minorHAnsi"/>
      <w:color w:val="auto"/>
      <w:kern w:val="2"/>
      <w:sz w:val="24"/>
      <w:szCs w:val="24"/>
      <w:lang w:val="pt-BR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ynara\AppData\Roaming\Microsoft\Templates\Curr&#237;culo%20(c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DA8845783C49CFB6AA2F45CF9580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EDA349-2BE9-4F2F-8B82-A3EABF55B6EF}"/>
      </w:docPartPr>
      <w:docPartBody>
        <w:p w:rsidR="00C556E0" w:rsidRDefault="00C556E0">
          <w:pPr>
            <w:pStyle w:val="89DA8845783C49CFB6AA2F45CF958044"/>
          </w:pPr>
          <w:r>
            <w:rPr>
              <w:lang w:bidi="pt-BR"/>
            </w:rPr>
            <w:t>Objetivo</w:t>
          </w:r>
        </w:p>
      </w:docPartBody>
    </w:docPart>
    <w:docPart>
      <w:docPartPr>
        <w:name w:val="096CAF3B2F674333A3369DBAACDF63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9729EF-AD20-4758-9A28-6F33190B242F}"/>
      </w:docPartPr>
      <w:docPartBody>
        <w:p w:rsidR="00C556E0" w:rsidRDefault="00C556E0">
          <w:pPr>
            <w:pStyle w:val="096CAF3B2F674333A3369DBAACDF6302"/>
          </w:pPr>
          <w:r>
            <w:rPr>
              <w:lang w:bidi="pt-BR"/>
            </w:rPr>
            <w:t>Educação</w:t>
          </w:r>
        </w:p>
      </w:docPartBody>
    </w:docPart>
    <w:docPart>
      <w:docPartPr>
        <w:name w:val="6B5894EF89514E588B4086705F9951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63A6AA-18C8-4E46-B0F4-E11940B3D6CD}"/>
      </w:docPartPr>
      <w:docPartBody>
        <w:p w:rsidR="00C556E0" w:rsidRDefault="00C556E0">
          <w:pPr>
            <w:pStyle w:val="6B5894EF89514E588B4086705F99517B"/>
          </w:pPr>
          <w:r>
            <w:rPr>
              <w:lang w:bidi="pt-BR"/>
            </w:rPr>
            <w:t>Habilidades e Conhecimentos</w:t>
          </w:r>
        </w:p>
      </w:docPartBody>
    </w:docPart>
    <w:docPart>
      <w:docPartPr>
        <w:name w:val="3E6B59636BA5468B814C755AFF96FB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1F1918-B71B-4675-96F2-4376B258AFB6}"/>
      </w:docPartPr>
      <w:docPartBody>
        <w:p w:rsidR="00C556E0" w:rsidRDefault="00C556E0">
          <w:pPr>
            <w:pStyle w:val="3E6B59636BA5468B814C755AFF96FBF5"/>
          </w:pPr>
          <w:r>
            <w:rPr>
              <w:lang w:bidi="pt-BR"/>
            </w:rPr>
            <w:t>Comunicação</w:t>
          </w:r>
        </w:p>
      </w:docPartBody>
    </w:docPart>
    <w:docPart>
      <w:docPartPr>
        <w:name w:val="37D8FA6E69C4474DAF1E945F133ABB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EC200F-44D5-4631-9E1B-5755F15FA966}"/>
      </w:docPartPr>
      <w:docPartBody>
        <w:p w:rsidR="00C556E0" w:rsidRDefault="00C556E0">
          <w:pPr>
            <w:pStyle w:val="37D8FA6E69C4474DAF1E945F133ABB6F"/>
          </w:pPr>
          <w:r>
            <w:rPr>
              <w:lang w:bidi="pt-BR"/>
            </w:rPr>
            <w:t>Você é presidente de seu grêmio, síndico do condomínio ou líder de equipe de sua instituição de caridade favorita? Você é um líder natural — apresente os fatos!</w:t>
          </w:r>
        </w:p>
      </w:docPartBody>
    </w:docPart>
    <w:docPart>
      <w:docPartPr>
        <w:name w:val="48D9380ECF314E79A41CCE961BC251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B0E104-731A-4100-BB80-FB5CD9FA544E}"/>
      </w:docPartPr>
      <w:docPartBody>
        <w:p w:rsidR="00C556E0" w:rsidRDefault="00C556E0">
          <w:pPr>
            <w:pStyle w:val="48D9380ECF314E79A41CCE961BC2514E"/>
          </w:pPr>
          <w:r>
            <w:rPr>
              <w:lang w:bidi="pt-BR"/>
            </w:rPr>
            <w:t>Experiência</w:t>
          </w:r>
        </w:p>
      </w:docPartBody>
    </w:docPart>
    <w:docPart>
      <w:docPartPr>
        <w:name w:val="7BC7E1F42D1F4DB0A35F3308D26CE1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AF77CB-F5C0-4853-AB1A-628B7B04F150}"/>
      </w:docPartPr>
      <w:docPartBody>
        <w:p w:rsidR="00C556E0" w:rsidRDefault="00C556E0">
          <w:pPr>
            <w:pStyle w:val="7BC7E1F42D1F4DB0A35F3308D26CE16F"/>
          </w:pPr>
          <w:r>
            <w:rPr>
              <w:lang w:bidi="pt-BR"/>
            </w:rPr>
            <w:t>Cargo</w:t>
          </w:r>
        </w:p>
      </w:docPartBody>
    </w:docPart>
    <w:docPart>
      <w:docPartPr>
        <w:name w:val="C841CDB6EFC14AAC81EC67F9952A44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A0642F-0F47-4690-94C5-5375308C962E}"/>
      </w:docPartPr>
      <w:docPartBody>
        <w:p w:rsidR="00C556E0" w:rsidRDefault="00C556E0">
          <w:pPr>
            <w:pStyle w:val="C841CDB6EFC14AAC81EC67F9952A448F"/>
          </w:pPr>
          <w:r>
            <w:rPr>
              <w:lang w:bidi="pt-BR"/>
            </w:rPr>
            <w:t>Empresa</w:t>
          </w:r>
        </w:p>
      </w:docPartBody>
    </w:docPart>
    <w:docPart>
      <w:docPartPr>
        <w:name w:val="B9AF8D0C71C342068721042FE53E12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5823F2-7305-4652-B45C-8B37E724CB4E}"/>
      </w:docPartPr>
      <w:docPartBody>
        <w:p w:rsidR="00C556E0" w:rsidRDefault="00C556E0">
          <w:pPr>
            <w:pStyle w:val="B9AF8D0C71C342068721042FE53E1215"/>
          </w:pPr>
          <w:r>
            <w:rPr>
              <w:lang w:bidi="pt-BR"/>
            </w:rPr>
            <w:t>Datas De – Até</w:t>
          </w:r>
        </w:p>
      </w:docPartBody>
    </w:docPart>
    <w:docPart>
      <w:docPartPr>
        <w:name w:val="BC30D2B28713461A9CAE29EC893DB5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100587-05B9-4FCB-A8C0-EA48E17662FE}"/>
      </w:docPartPr>
      <w:docPartBody>
        <w:p w:rsidR="00C556E0" w:rsidRDefault="00C556E0">
          <w:pPr>
            <w:pStyle w:val="BC30D2B28713461A9CAE29EC893DB5AA"/>
          </w:pPr>
          <w:r>
            <w:rPr>
              <w:lang w:bidi="pt-BR"/>
            </w:rPr>
            <w:t>Este é o lugar para fornecer um breve resumo de suas principais responsabilidades e realizações mais brilhantes.</w:t>
          </w:r>
        </w:p>
      </w:docPartBody>
    </w:docPart>
    <w:docPart>
      <w:docPartPr>
        <w:name w:val="E25BACDBBEAA40B49980821AFFDF73C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CEB36F-E457-49BF-AF81-B4C8585FA326}"/>
      </w:docPartPr>
      <w:docPartBody>
        <w:p w:rsidR="00C556E0" w:rsidRDefault="002C71D2" w:rsidP="002C71D2">
          <w:pPr>
            <w:pStyle w:val="E25BACDBBEAA40B49980821AFFDF73C6"/>
          </w:pPr>
          <w:r>
            <w:rPr>
              <w:lang w:bidi="pt-BR"/>
            </w:rPr>
            <w:t>Liderança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D2"/>
    <w:rsid w:val="002C71D2"/>
    <w:rsid w:val="007D6AE2"/>
    <w:rsid w:val="009A213B"/>
    <w:rsid w:val="00A538C5"/>
    <w:rsid w:val="00C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9DA8845783C49CFB6AA2F45CF958044">
    <w:name w:val="89DA8845783C49CFB6AA2F45CF958044"/>
  </w:style>
  <w:style w:type="paragraph" w:customStyle="1" w:styleId="096CAF3B2F674333A3369DBAACDF6302">
    <w:name w:val="096CAF3B2F674333A3369DBAACDF6302"/>
  </w:style>
  <w:style w:type="paragraph" w:customStyle="1" w:styleId="6B5894EF89514E588B4086705F99517B">
    <w:name w:val="6B5894EF89514E588B4086705F99517B"/>
  </w:style>
  <w:style w:type="paragraph" w:customStyle="1" w:styleId="3E6B59636BA5468B814C755AFF96FBF5">
    <w:name w:val="3E6B59636BA5468B814C755AFF96FBF5"/>
  </w:style>
  <w:style w:type="paragraph" w:customStyle="1" w:styleId="37D8FA6E69C4474DAF1E945F133ABB6F">
    <w:name w:val="37D8FA6E69C4474DAF1E945F133ABB6F"/>
  </w:style>
  <w:style w:type="paragraph" w:customStyle="1" w:styleId="48D9380ECF314E79A41CCE961BC2514E">
    <w:name w:val="48D9380ECF314E79A41CCE961BC2514E"/>
  </w:style>
  <w:style w:type="paragraph" w:customStyle="1" w:styleId="7BC7E1F42D1F4DB0A35F3308D26CE16F">
    <w:name w:val="7BC7E1F42D1F4DB0A35F3308D26CE16F"/>
  </w:style>
  <w:style w:type="paragraph" w:customStyle="1" w:styleId="C841CDB6EFC14AAC81EC67F9952A448F">
    <w:name w:val="C841CDB6EFC14AAC81EC67F9952A448F"/>
  </w:style>
  <w:style w:type="paragraph" w:customStyle="1" w:styleId="B9AF8D0C71C342068721042FE53E1215">
    <w:name w:val="B9AF8D0C71C342068721042FE53E1215"/>
  </w:style>
  <w:style w:type="paragraph" w:customStyle="1" w:styleId="BC30D2B28713461A9CAE29EC893DB5AA">
    <w:name w:val="BC30D2B28713461A9CAE29EC893DB5AA"/>
  </w:style>
  <w:style w:type="paragraph" w:customStyle="1" w:styleId="E25BACDBBEAA40B49980821AFFDF73C6">
    <w:name w:val="E25BACDBBEAA40B49980821AFFDF73C6"/>
    <w:rsid w:val="002C71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E6AB4-36B0-421F-A6B5-DFF6F9C35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(cor)</Template>
  <TotalTime>0</TotalTime>
  <Pages>4</Pages>
  <Words>855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Thaynara</dc:creator>
  <cp:keywords/>
  <cp:lastModifiedBy>Thaynara Alcantara</cp:lastModifiedBy>
  <cp:revision>2</cp:revision>
  <dcterms:created xsi:type="dcterms:W3CDTF">2026-01-31T19:03:00Z</dcterms:created>
  <dcterms:modified xsi:type="dcterms:W3CDTF">2026-01-31T19:03:00Z</dcterms:modified>
  <cp:version/>
</cp:coreProperties>
</file>